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A4CF65" w14:textId="77777777" w:rsidR="00B873D9" w:rsidRDefault="00B873D9" w:rsidP="007D42C9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9C5FA94" w14:textId="77777777" w:rsidR="00253096" w:rsidRDefault="00253096" w:rsidP="007D42C9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D232DF8" w14:textId="77777777" w:rsidR="00253096" w:rsidRDefault="00253096" w:rsidP="007D42C9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FFD9F0" w14:textId="77777777" w:rsidR="00253096" w:rsidRDefault="00253096" w:rsidP="007D42C9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0D7CCDD" w14:textId="77777777" w:rsidR="00253096" w:rsidRDefault="00253096" w:rsidP="007D42C9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9E560BA" w14:textId="77777777" w:rsidR="00253096" w:rsidRPr="00253096" w:rsidRDefault="00253096" w:rsidP="007D42C9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DB5178E" w14:textId="77777777" w:rsidR="007D42C9" w:rsidRPr="00253096" w:rsidRDefault="007D42C9" w:rsidP="007D42C9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7556F77" w14:textId="3FA22ADD" w:rsidR="007D42C9" w:rsidRPr="00253096" w:rsidRDefault="006879B2" w:rsidP="007D42C9">
      <w:pPr>
        <w:spacing w:after="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Module 04 Course Project – Development Phase: Include Version Control</w:t>
      </w:r>
    </w:p>
    <w:p w14:paraId="63A1F51B" w14:textId="77777777" w:rsidR="00F3416F" w:rsidRPr="00253096" w:rsidRDefault="00F3416F" w:rsidP="007D42C9">
      <w:pPr>
        <w:spacing w:after="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744F495" w14:textId="21921753" w:rsidR="007D42C9" w:rsidRPr="00253096" w:rsidRDefault="006879B2" w:rsidP="007D42C9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Deshawn Williams</w:t>
      </w:r>
    </w:p>
    <w:p w14:paraId="0B67E7ED" w14:textId="77777777" w:rsidR="007D42C9" w:rsidRPr="00253096" w:rsidRDefault="007D42C9" w:rsidP="007D42C9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3096">
        <w:rPr>
          <w:rFonts w:ascii="Times New Roman" w:hAnsi="Times New Roman" w:cs="Times New Roman"/>
          <w:sz w:val="24"/>
          <w:szCs w:val="24"/>
        </w:rPr>
        <w:t xml:space="preserve">Rasmussen </w:t>
      </w:r>
      <w:r w:rsidR="00617F32" w:rsidRPr="00253096">
        <w:rPr>
          <w:rFonts w:ascii="Times New Roman" w:hAnsi="Times New Roman" w:cs="Times New Roman"/>
          <w:sz w:val="24"/>
          <w:szCs w:val="24"/>
        </w:rPr>
        <w:t>University</w:t>
      </w:r>
    </w:p>
    <w:p w14:paraId="2C3922E0" w14:textId="1DC6DD20" w:rsidR="007D42C9" w:rsidRPr="00253096" w:rsidRDefault="006879B2" w:rsidP="00814B51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COP3805C Section 01 Advanced Java Programming</w:t>
      </w:r>
    </w:p>
    <w:p w14:paraId="26FBB28F" w14:textId="57292622" w:rsidR="007D42C9" w:rsidRPr="00253096" w:rsidRDefault="006879B2" w:rsidP="007D42C9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Robert Kumar</w:t>
      </w:r>
    </w:p>
    <w:p w14:paraId="20FDE0DB" w14:textId="4EB42DF7" w:rsidR="007D42C9" w:rsidRPr="00253096" w:rsidRDefault="006879B2" w:rsidP="007D42C9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06/05/23</w:t>
      </w:r>
    </w:p>
    <w:p w14:paraId="46A80148" w14:textId="77777777" w:rsidR="007D42C9" w:rsidRPr="00253096" w:rsidRDefault="007D42C9">
      <w:pPr>
        <w:rPr>
          <w:rFonts w:ascii="Times New Roman" w:hAnsi="Times New Roman" w:cs="Times New Roman"/>
          <w:sz w:val="24"/>
          <w:szCs w:val="24"/>
        </w:rPr>
      </w:pPr>
      <w:r w:rsidRPr="00253096">
        <w:rPr>
          <w:rFonts w:ascii="Times New Roman" w:hAnsi="Times New Roman" w:cs="Times New Roman"/>
          <w:sz w:val="24"/>
          <w:szCs w:val="24"/>
        </w:rPr>
        <w:br w:type="page"/>
      </w:r>
    </w:p>
    <w:p w14:paraId="2C613945" w14:textId="16230416" w:rsidR="00C67CD1" w:rsidRDefault="006879B2" w:rsidP="00C67CD1">
      <w:pPr>
        <w:spacing w:after="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Module 04 Course Project – Development Phase: Include Version Control</w:t>
      </w:r>
    </w:p>
    <w:p w14:paraId="110F47DC" w14:textId="77777777" w:rsidR="006879B2" w:rsidRPr="00253096" w:rsidRDefault="006879B2" w:rsidP="006879B2">
      <w:pPr>
        <w:spacing w:after="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030D937" w14:textId="7B40E7E4" w:rsidR="00595BD0" w:rsidRDefault="00C67CD1" w:rsidP="00595BD0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584189F2" w14:textId="1A645CD4" w:rsidR="00C67CD1" w:rsidRDefault="00C67CD1" w:rsidP="00C67CD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67CD1">
        <w:rPr>
          <w:rFonts w:ascii="Times New Roman" w:hAnsi="Times New Roman" w:cs="Times New Roman"/>
          <w:sz w:val="24"/>
          <w:szCs w:val="24"/>
        </w:rPr>
        <w:t>#project.java</w:t>
      </w:r>
    </w:p>
    <w:p w14:paraId="7F1F860A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>package cp3;</w:t>
      </w:r>
    </w:p>
    <w:p w14:paraId="77662D75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java.sql.Connection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;</w:t>
      </w:r>
    </w:p>
    <w:p w14:paraId="25EADD36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java.sql.DriverManager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;</w:t>
      </w:r>
    </w:p>
    <w:p w14:paraId="3E353643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java.sql.PreparedStatement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;</w:t>
      </w:r>
    </w:p>
    <w:p w14:paraId="1A6F736C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java.sql.ResultSet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;</w:t>
      </w:r>
    </w:p>
    <w:p w14:paraId="40ABA9DC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java.sql.SQLException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;</w:t>
      </w:r>
    </w:p>
    <w:p w14:paraId="14A03C89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java.util.Collection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;</w:t>
      </w:r>
    </w:p>
    <w:p w14:paraId="623EFE8D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java.util.List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;</w:t>
      </w:r>
    </w:p>
    <w:p w14:paraId="25B85C90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java.util.Scanner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;</w:t>
      </w:r>
    </w:p>
    <w:p w14:paraId="2CC3C506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6D6A404F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>public class project {</w:t>
      </w:r>
    </w:p>
    <w:p w14:paraId="2031FB55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</w:p>
    <w:p w14:paraId="38839D42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>public void run() {</w:t>
      </w:r>
    </w:p>
    <w:p w14:paraId="2C34BB5A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</w:p>
    <w:p w14:paraId="7E044562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//Basic Structure</w:t>
      </w:r>
    </w:p>
    <w:p w14:paraId="04E6AAB4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("Welcome to Our Car Sales Application");</w:t>
      </w:r>
    </w:p>
    <w:p w14:paraId="202F76A9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</w:p>
    <w:p w14:paraId="57E7FEDF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</w:p>
    <w:p w14:paraId="7A2983CE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char input = 'Q';</w:t>
      </w:r>
    </w:p>
    <w:p w14:paraId="25B26B07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</w:p>
    <w:p w14:paraId="48C0A251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do {</w:t>
      </w:r>
    </w:p>
    <w:p w14:paraId="211FCECD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System.out.println("~~~~~~~~~~~~~~~~~~~~~~~~~~~~~~~~~~~~~~~~~~~~~~~~~~~~~~~~~~~~~~~~~");</w:t>
      </w:r>
    </w:p>
    <w:p w14:paraId="5C4D4BFD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("Please Choose A Selection!!");</w:t>
      </w:r>
    </w:p>
    <w:p w14:paraId="1C69079F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("Enter V To View All Cars");</w:t>
      </w:r>
    </w:p>
    <w:p w14:paraId="04562905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("Enter G To Get All Cars By Types Example Sedan, Coupe, SUV");</w:t>
      </w:r>
    </w:p>
    <w:p w14:paraId="78705884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 xml:space="preserve">("Enter C To Get All Color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Quanties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 xml:space="preserve"> of Cars");</w:t>
      </w:r>
    </w:p>
    <w:p w14:paraId="0900A689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("Enter S To Search For Car By Name With Quantity Of With Car");</w:t>
      </w:r>
    </w:p>
    <w:p w14:paraId="79017C81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("Enter A To Add A Car");</w:t>
      </w:r>
    </w:p>
    <w:p w14:paraId="49125D8B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("Enter Q To Quit!");</w:t>
      </w:r>
    </w:p>
    <w:p w14:paraId="609B80ED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System.out.println("~~~~~~~~~~~~~~~~~~~~~~~~~~~~~~~~~~~~~~~~~~~~~~~~~~~~~~~~~~~~~~~~~");</w:t>
      </w:r>
    </w:p>
    <w:p w14:paraId="48ADDF5C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</w:p>
    <w:p w14:paraId="515EAF67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//Get Input From User</w:t>
      </w:r>
    </w:p>
    <w:p w14:paraId="387BDA3C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Scanner kb = new Scanner(System.in);</w:t>
      </w:r>
    </w:p>
    <w:p w14:paraId="02700525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 xml:space="preserve">input =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kb.next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charAt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(0); //Get input from user and give the first character</w:t>
      </w:r>
    </w:p>
    <w:p w14:paraId="1E820BA6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</w:p>
    <w:p w14:paraId="7E05A36A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if(input == 'V') {</w:t>
      </w:r>
    </w:p>
    <w:p w14:paraId="395B0E9F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("View All Cars");</w:t>
      </w:r>
    </w:p>
    <w:p w14:paraId="754CC000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GetProducts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();</w:t>
      </w:r>
    </w:p>
    <w:p w14:paraId="1C6EC2D4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</w:p>
    <w:p w14:paraId="6034F82F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}else if (input == 'G') {</w:t>
      </w:r>
    </w:p>
    <w:p w14:paraId="6B22139D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("View Car Types");</w:t>
      </w:r>
    </w:p>
    <w:p w14:paraId="1557677F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GetProductByType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();</w:t>
      </w:r>
    </w:p>
    <w:p w14:paraId="552A378C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}</w:t>
      </w:r>
    </w:p>
    <w:p w14:paraId="4FA1C97B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else if (input == 'C') {</w:t>
      </w:r>
    </w:p>
    <w:p w14:paraId="0CBB4270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 xml:space="preserve">("View Car Color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Quanities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");</w:t>
      </w:r>
    </w:p>
    <w:p w14:paraId="06F0727F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GetProductByColorQuanities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();</w:t>
      </w:r>
    </w:p>
    <w:p w14:paraId="51652144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}else if (input == 'S') {</w:t>
      </w:r>
    </w:p>
    <w:p w14:paraId="2FBA1136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("Search For A Car By Name With Quantity Of With Car");</w:t>
      </w:r>
    </w:p>
    <w:p w14:paraId="1033007D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System.out.println("~~~~~~~~~~~~~~~~~~~~~~~~~~~~~~~~~~~~~~~~~~~~~~~~~~~~~~~~~");</w:t>
      </w:r>
    </w:p>
    <w:p w14:paraId="0FA673E9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</w:p>
    <w:p w14:paraId="7FB96378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</w:p>
    <w:p w14:paraId="0629EAC8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("Enter The Name Of The Car To Search");</w:t>
      </w:r>
    </w:p>
    <w:p w14:paraId="1120BB9F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 xml:space="preserve">String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pName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kb.next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();</w:t>
      </w:r>
    </w:p>
    <w:p w14:paraId="2FCA88BF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if(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pName.length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() &gt; 2) {</w:t>
      </w:r>
    </w:p>
    <w:p w14:paraId="07ECD3E4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GetProductByName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pName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);</w:t>
      </w:r>
    </w:p>
    <w:p w14:paraId="238996C4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}else {</w:t>
      </w:r>
    </w:p>
    <w:p w14:paraId="706994DF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 xml:space="preserve">("Please Enter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Atleast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Charatcers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 xml:space="preserve"> For Car name");</w:t>
      </w:r>
    </w:p>
    <w:p w14:paraId="1D812DA5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}</w:t>
      </w:r>
      <w:r w:rsidRPr="004E0386">
        <w:rPr>
          <w:rFonts w:ascii="Times New Roman" w:hAnsi="Times New Roman" w:cs="Times New Roman"/>
          <w:sz w:val="24"/>
          <w:szCs w:val="24"/>
        </w:rPr>
        <w:tab/>
      </w:r>
    </w:p>
    <w:p w14:paraId="7FC0C584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}</w:t>
      </w:r>
    </w:p>
    <w:p w14:paraId="21664A19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else if(input == 'A') {</w:t>
      </w:r>
    </w:p>
    <w:p w14:paraId="6C355F58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//Call to Add A Car</w:t>
      </w:r>
    </w:p>
    <w:p w14:paraId="5697B0FF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("Add A Car");</w:t>
      </w:r>
    </w:p>
    <w:p w14:paraId="146E148F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System.out.println("~~~~~~~~~~~~~~~~~~~~~~~~~~~~~~~~~~~~~~~~~~~~~~~~~~~~~~~~~");</w:t>
      </w:r>
    </w:p>
    <w:p w14:paraId="5E177755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("Enter Car Name: ");</w:t>
      </w:r>
    </w:p>
    <w:p w14:paraId="4549D95C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 xml:space="preserve">String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pName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kb.next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();</w:t>
      </w:r>
    </w:p>
    <w:p w14:paraId="3D248453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("Enter Car Quantity: ");</w:t>
      </w:r>
    </w:p>
    <w:p w14:paraId="3CF53F31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 xml:space="preserve">int qty =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kb.nextInt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();</w:t>
      </w:r>
    </w:p>
    <w:p w14:paraId="278608E1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AddProducts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pName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 xml:space="preserve"> , qty);</w:t>
      </w:r>
    </w:p>
    <w:p w14:paraId="5C0F5D8E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</w:p>
    <w:p w14:paraId="5484E4CE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}</w:t>
      </w:r>
    </w:p>
    <w:p w14:paraId="094A92F9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else if (input != 'Q'){</w:t>
      </w:r>
    </w:p>
    <w:p w14:paraId="0CF50FA9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("INVALID INPUT !?! Please Try Again!!");</w:t>
      </w:r>
    </w:p>
    <w:p w14:paraId="30667886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}</w:t>
      </w:r>
    </w:p>
    <w:p w14:paraId="662A7402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05B16DF0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</w:p>
    <w:p w14:paraId="02D3314F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}while (input != 'Q');</w:t>
      </w:r>
    </w:p>
    <w:p w14:paraId="7B17621C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</w:p>
    <w:p w14:paraId="4B1BD824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("THANK YOU PLEASE COME AGAIN!!!!");</w:t>
      </w:r>
    </w:p>
    <w:p w14:paraId="063FB353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</w:p>
    <w:p w14:paraId="54CF2D40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}</w:t>
      </w:r>
    </w:p>
    <w:p w14:paraId="2B07CFA3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65B55C75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 xml:space="preserve">        public void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GetProducts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() {</w:t>
      </w:r>
    </w:p>
    <w:p w14:paraId="79A8CFD7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4E0386">
        <w:rPr>
          <w:rFonts w:ascii="Times New Roman" w:hAnsi="Times New Roman" w:cs="Times New Roman"/>
          <w:sz w:val="24"/>
          <w:szCs w:val="24"/>
        </w:rPr>
        <w:tab/>
        <w:t>try {</w:t>
      </w:r>
    </w:p>
    <w:p w14:paraId="5C3A550D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Connection connect = DriverManager.getConnection("jdbc:mysql://localhost:3306/myStore","root","Deshawn34");</w:t>
      </w:r>
    </w:p>
    <w:p w14:paraId="44DDCDEE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PreparedStatement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connect.prepareStatement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("Select * from products");</w:t>
      </w:r>
    </w:p>
    <w:p w14:paraId="0C32071E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ps.executeQuery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();</w:t>
      </w:r>
    </w:p>
    <w:p w14:paraId="7647D3B3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</w:p>
    <w:p w14:paraId="3C917702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</w:p>
    <w:p w14:paraId="338F60AB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PrintHeader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();</w:t>
      </w:r>
    </w:p>
    <w:p w14:paraId="1E7C4AE7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while(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rs.next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()) {</w:t>
      </w:r>
    </w:p>
    <w:p w14:paraId="21523E09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 xml:space="preserve">") + " " +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("name"));</w:t>
      </w:r>
    </w:p>
    <w:p w14:paraId="6B22A8FF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</w:p>
    <w:p w14:paraId="2BBA34A6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}</w:t>
      </w:r>
    </w:p>
    <w:p w14:paraId="2182A171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PrintFooter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();</w:t>
      </w:r>
    </w:p>
    <w:p w14:paraId="2B783D6D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} catch (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SQLException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3ED93C1D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// TODO Auto-generated catch block</w:t>
      </w:r>
    </w:p>
    <w:p w14:paraId="2EE4033F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e.printStackTrace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();</w:t>
      </w:r>
    </w:p>
    <w:p w14:paraId="7C5D5223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}</w:t>
      </w:r>
    </w:p>
    <w:p w14:paraId="23250925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4E0386">
        <w:rPr>
          <w:rFonts w:ascii="Times New Roman" w:hAnsi="Times New Roman" w:cs="Times New Roman"/>
          <w:sz w:val="24"/>
          <w:szCs w:val="24"/>
        </w:rPr>
        <w:tab/>
      </w:r>
    </w:p>
    <w:p w14:paraId="5EDC90CE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EAC09CC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3900C495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6D824A10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GetProductByType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() {</w:t>
      </w:r>
    </w:p>
    <w:p w14:paraId="3A604205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4E0386">
        <w:rPr>
          <w:rFonts w:ascii="Times New Roman" w:hAnsi="Times New Roman" w:cs="Times New Roman"/>
          <w:sz w:val="24"/>
          <w:szCs w:val="24"/>
        </w:rPr>
        <w:tab/>
        <w:t>try {</w:t>
      </w:r>
    </w:p>
    <w:p w14:paraId="19D19D8C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Connection connect = DriverManager.getConnection("jdbc:mysql://localhost:3306/myStore","root","Deshawn34");</w:t>
      </w:r>
    </w:p>
    <w:p w14:paraId="1995D4A2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PreparedStatement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connect.prepareStatement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("Select * from types");</w:t>
      </w:r>
    </w:p>
    <w:p w14:paraId="240B1D5A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ps.executeQuery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();</w:t>
      </w:r>
    </w:p>
    <w:p w14:paraId="5971B8A5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</w:p>
    <w:p w14:paraId="7AC57F8F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PrintHeader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();</w:t>
      </w:r>
    </w:p>
    <w:p w14:paraId="05BB8731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while(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rs.next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()) {</w:t>
      </w:r>
    </w:p>
    <w:p w14:paraId="063E0832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typesID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 xml:space="preserve">") + " " +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 xml:space="preserve">("name")+ " " +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rs.getInt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("qty"));</w:t>
      </w:r>
    </w:p>
    <w:p w14:paraId="14CD0BC8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</w:p>
    <w:p w14:paraId="1949B22E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}</w:t>
      </w:r>
    </w:p>
    <w:p w14:paraId="3B453CDE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PrintFooter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();</w:t>
      </w:r>
    </w:p>
    <w:p w14:paraId="6A3CE64A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} catch (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SQLException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3D5B9653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// TODO Auto-generated catch block</w:t>
      </w:r>
    </w:p>
    <w:p w14:paraId="7DA2C823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e.printStackTrace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();</w:t>
      </w:r>
    </w:p>
    <w:p w14:paraId="68E4ECAF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}</w:t>
      </w:r>
    </w:p>
    <w:p w14:paraId="3158ED16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3B8C33F8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0CB275CE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}</w:t>
      </w:r>
    </w:p>
    <w:p w14:paraId="355E28F8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 xml:space="preserve">public void 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GetProductByColorQuanities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() {</w:t>
      </w:r>
    </w:p>
    <w:p w14:paraId="7856705B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try {</w:t>
      </w:r>
    </w:p>
    <w:p w14:paraId="27215117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Connection connect = DriverManager.getConnection("jdbc:mysql://localhost:3306/myStore","root","Deshawn34");</w:t>
      </w:r>
    </w:p>
    <w:p w14:paraId="4430A6E9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PreparedStatement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connect.prepareStatement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("Select * from colors");</w:t>
      </w:r>
    </w:p>
    <w:p w14:paraId="19802465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ps.executeQuery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();</w:t>
      </w:r>
    </w:p>
    <w:p w14:paraId="6400F1CF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</w:p>
    <w:p w14:paraId="1349781B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PrintHeader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();</w:t>
      </w:r>
    </w:p>
    <w:p w14:paraId="0491587D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while(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rs.next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()) {</w:t>
      </w:r>
    </w:p>
    <w:p w14:paraId="56FC5B1F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colorsID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 xml:space="preserve">") + " " +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 xml:space="preserve">("name")+ " " +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rs.getInt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("qty"));</w:t>
      </w:r>
    </w:p>
    <w:p w14:paraId="2A409871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</w:p>
    <w:p w14:paraId="0B24FB46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}</w:t>
      </w:r>
    </w:p>
    <w:p w14:paraId="24C86634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PrintFooter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();</w:t>
      </w:r>
    </w:p>
    <w:p w14:paraId="37058E17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} catch (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SQLException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6B28E0D8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// TODO Auto-generated catch block</w:t>
      </w:r>
    </w:p>
    <w:p w14:paraId="1A46AC2B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e.printStackTrace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();</w:t>
      </w:r>
    </w:p>
    <w:p w14:paraId="24479E1A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}</w:t>
      </w:r>
    </w:p>
    <w:p w14:paraId="6A8912ED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</w:p>
    <w:p w14:paraId="27A7F2E1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}</w:t>
      </w:r>
    </w:p>
    <w:p w14:paraId="711D60FA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</w:p>
    <w:p w14:paraId="0F1E3C5A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GetProductByName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(String name) {</w:t>
      </w:r>
    </w:p>
    <w:p w14:paraId="15FE00F8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try {</w:t>
      </w:r>
    </w:p>
    <w:p w14:paraId="4C77ED61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Connection connect = DriverManager.getConnection("jdbc:mysql://localhost:3306/myStore","root","Deshawn34");</w:t>
      </w:r>
    </w:p>
    <w:p w14:paraId="2FDA806D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PreparedStatement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connect.prepareStatement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("Select * from products where name = '" + name +"'");</w:t>
      </w:r>
    </w:p>
    <w:p w14:paraId="6C7D956F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ps.executeQuery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();</w:t>
      </w:r>
    </w:p>
    <w:p w14:paraId="28DABA3D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</w:p>
    <w:p w14:paraId="6A2773D3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PrintHeader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();</w:t>
      </w:r>
    </w:p>
    <w:p w14:paraId="0693524D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while(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rs.next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()) {</w:t>
      </w:r>
    </w:p>
    <w:p w14:paraId="5CC915FC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 xml:space="preserve">("name") + " " +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rs.getInt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("qty"));</w:t>
      </w:r>
    </w:p>
    <w:p w14:paraId="295D3F5D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</w:p>
    <w:p w14:paraId="79548BF4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}</w:t>
      </w:r>
    </w:p>
    <w:p w14:paraId="3B8A002F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PrintFooter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();</w:t>
      </w:r>
    </w:p>
    <w:p w14:paraId="3835DE52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} catch (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SQLException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059EC210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// TODO Auto-generated catch block</w:t>
      </w:r>
    </w:p>
    <w:p w14:paraId="3687A439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e.printStackTrace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();</w:t>
      </w:r>
    </w:p>
    <w:p w14:paraId="0CB3F255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}</w:t>
      </w:r>
    </w:p>
    <w:p w14:paraId="6E644F43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</w:p>
    <w:p w14:paraId="1941B9E0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}</w:t>
      </w:r>
    </w:p>
    <w:p w14:paraId="098475A9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</w:p>
    <w:p w14:paraId="39A2791C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AddProducts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(String name, int qty) {</w:t>
      </w:r>
    </w:p>
    <w:p w14:paraId="290D012A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try {</w:t>
      </w:r>
    </w:p>
    <w:p w14:paraId="72F26180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Connection connect = DriverManager.getConnection("jdbc:mysql://localhost:3306/myStore","root","Deshawn34");</w:t>
      </w:r>
    </w:p>
    <w:p w14:paraId="57936302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PreparedStatement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connect.prepareStatement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("insert into products(name , qty) values(? , ?)");</w:t>
      </w:r>
    </w:p>
    <w:p w14:paraId="4C4A3924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ps.setString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(1, name);</w:t>
      </w:r>
    </w:p>
    <w:p w14:paraId="567EE5C1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ps.setInt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(2, qty);</w:t>
      </w:r>
    </w:p>
    <w:p w14:paraId="5D41087C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ps.executeUpdate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();</w:t>
      </w:r>
    </w:p>
    <w:p w14:paraId="22EF620D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("This Car Has Been Added To The Database: " + name);</w:t>
      </w:r>
    </w:p>
    <w:p w14:paraId="549160DE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</w:p>
    <w:p w14:paraId="683DFDD0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GetProducts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();</w:t>
      </w:r>
    </w:p>
    <w:p w14:paraId="2D3EF43F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</w:p>
    <w:p w14:paraId="632CED00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} catch (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SQLException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4D8D0A37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// TODO Auto-generated catch block</w:t>
      </w:r>
    </w:p>
    <w:p w14:paraId="36CDCB6E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e.printStackTrace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();</w:t>
      </w:r>
    </w:p>
    <w:p w14:paraId="10020093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}</w:t>
      </w:r>
    </w:p>
    <w:p w14:paraId="37DCB110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</w:p>
    <w:p w14:paraId="28818C5B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}</w:t>
      </w:r>
    </w:p>
    <w:p w14:paraId="0CF234DC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</w:p>
    <w:p w14:paraId="42E29F6F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PrintHeader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() {</w:t>
      </w:r>
    </w:p>
    <w:p w14:paraId="0B0B320E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("~~~~~~~~~~~~~~~~~~~~~~~~~");</w:t>
      </w:r>
    </w:p>
    <w:p w14:paraId="478BF690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("Your Results Are:");</w:t>
      </w:r>
    </w:p>
    <w:p w14:paraId="5F7EC3FC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("~~~~~~~~~~~~~~~~~~~~~~~~~");</w:t>
      </w:r>
    </w:p>
    <w:p w14:paraId="1D3173F0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</w:p>
    <w:p w14:paraId="0D398C6B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}</w:t>
      </w:r>
    </w:p>
    <w:p w14:paraId="73CC8A42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</w:p>
    <w:p w14:paraId="08E0F852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PrintFooter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() {</w:t>
      </w:r>
    </w:p>
    <w:p w14:paraId="39A31C75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("~~~~~~~~~~~~~~~~~~~~~~~~~");</w:t>
      </w:r>
    </w:p>
    <w:p w14:paraId="418796F6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038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E0386">
        <w:rPr>
          <w:rFonts w:ascii="Times New Roman" w:hAnsi="Times New Roman" w:cs="Times New Roman"/>
          <w:sz w:val="24"/>
          <w:szCs w:val="24"/>
        </w:rPr>
        <w:t>();</w:t>
      </w:r>
    </w:p>
    <w:p w14:paraId="09B728C6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ab/>
      </w:r>
      <w:r w:rsidRPr="004E0386">
        <w:rPr>
          <w:rFonts w:ascii="Times New Roman" w:hAnsi="Times New Roman" w:cs="Times New Roman"/>
          <w:sz w:val="24"/>
          <w:szCs w:val="24"/>
        </w:rPr>
        <w:tab/>
        <w:t>}</w:t>
      </w:r>
    </w:p>
    <w:p w14:paraId="52A3D965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72D7CAA2" w14:textId="77777777" w:rsidR="004E0386" w:rsidRP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 xml:space="preserve">       </w:t>
      </w:r>
      <w:r w:rsidRPr="004E0386">
        <w:rPr>
          <w:rFonts w:ascii="Times New Roman" w:hAnsi="Times New Roman" w:cs="Times New Roman"/>
          <w:sz w:val="24"/>
          <w:szCs w:val="24"/>
        </w:rPr>
        <w:tab/>
      </w:r>
    </w:p>
    <w:p w14:paraId="4C182F7F" w14:textId="5B85ABFA" w:rsidR="00C67CD1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0386">
        <w:rPr>
          <w:rFonts w:ascii="Times New Roman" w:hAnsi="Times New Roman" w:cs="Times New Roman"/>
          <w:sz w:val="24"/>
          <w:szCs w:val="24"/>
        </w:rPr>
        <w:t>}</w:t>
      </w:r>
    </w:p>
    <w:p w14:paraId="13C78059" w14:textId="77777777" w:rsid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215164ED" w14:textId="0758AE7C" w:rsidR="004E0386" w:rsidRDefault="004E0386" w:rsidP="004E0386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#main.java</w:t>
      </w:r>
    </w:p>
    <w:p w14:paraId="6764DAC2" w14:textId="77777777" w:rsidR="004E0386" w:rsidRDefault="004E0386" w:rsidP="004E0386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CC6C1D"/>
        </w:rPr>
        <w:t>package</w:t>
      </w:r>
      <w:r>
        <w:rPr>
          <w:rFonts w:ascii="Menlo" w:hAnsi="Menlo" w:cs="Menlo"/>
          <w:color w:val="D9E8F7"/>
        </w:rPr>
        <w:t xml:space="preserve"> cp3</w:t>
      </w:r>
      <w:r>
        <w:rPr>
          <w:rFonts w:ascii="Menlo" w:hAnsi="Menlo" w:cs="Menlo"/>
          <w:color w:val="E6E6FA"/>
        </w:rPr>
        <w:t>;</w:t>
      </w:r>
    </w:p>
    <w:p w14:paraId="232925BC" w14:textId="77777777" w:rsidR="004E0386" w:rsidRDefault="004E0386" w:rsidP="004E0386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</w:p>
    <w:p w14:paraId="7C996E4A" w14:textId="77777777" w:rsidR="004E0386" w:rsidRDefault="004E0386" w:rsidP="004E0386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class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290C3"/>
        </w:rPr>
        <w:t>main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25291AA6" w14:textId="77777777" w:rsidR="004E0386" w:rsidRDefault="004E0386" w:rsidP="004E0386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</w:p>
    <w:p w14:paraId="34F01F42" w14:textId="77777777" w:rsidR="004E0386" w:rsidRDefault="004E0386" w:rsidP="004E0386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static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  <w:u w:val="single"/>
        </w:rPr>
        <w:t>main</w:t>
      </w:r>
      <w:r>
        <w:rPr>
          <w:rFonts w:ascii="Menlo" w:hAnsi="Menlo" w:cs="Menlo"/>
          <w:color w:val="F9FAF4"/>
          <w:u w:val="single"/>
        </w:rPr>
        <w:t>(</w:t>
      </w:r>
      <w:r>
        <w:rPr>
          <w:rFonts w:ascii="Menlo" w:hAnsi="Menlo" w:cs="Menlo"/>
          <w:color w:val="1290C3"/>
          <w:u w:val="single"/>
        </w:rPr>
        <w:t>String</w:t>
      </w:r>
      <w:r>
        <w:rPr>
          <w:rFonts w:ascii="Menlo" w:hAnsi="Menlo" w:cs="Menlo"/>
          <w:color w:val="F9FAF4"/>
          <w:u w:val="single"/>
        </w:rPr>
        <w:t>[]</w:t>
      </w:r>
      <w:r>
        <w:rPr>
          <w:rFonts w:ascii="Menlo" w:hAnsi="Menlo" w:cs="Menlo"/>
          <w:color w:val="D9E8F7"/>
          <w:u w:val="single"/>
        </w:rPr>
        <w:t xml:space="preserve"> </w:t>
      </w:r>
      <w:proofErr w:type="spellStart"/>
      <w:r>
        <w:rPr>
          <w:rFonts w:ascii="Menlo" w:hAnsi="Menlo" w:cs="Menlo"/>
          <w:color w:val="79ABFF"/>
          <w:u w:val="single"/>
        </w:rPr>
        <w:t>args</w:t>
      </w:r>
      <w:proofErr w:type="spellEnd"/>
      <w:r>
        <w:rPr>
          <w:rFonts w:ascii="Menlo" w:hAnsi="Menlo" w:cs="Menlo"/>
          <w:color w:val="F9FAF4"/>
          <w:u w:val="single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7AEBEF5B" w14:textId="77777777" w:rsidR="004E0386" w:rsidRDefault="004E0386" w:rsidP="004E0386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</w:p>
    <w:p w14:paraId="484A61BB" w14:textId="77777777" w:rsidR="004E0386" w:rsidRDefault="004E0386" w:rsidP="004E0386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1290C3"/>
        </w:rPr>
        <w:t>project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p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A7EC21"/>
        </w:rPr>
        <w:t>project</w:t>
      </w:r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E6E6FA"/>
        </w:rPr>
        <w:t>;</w:t>
      </w:r>
    </w:p>
    <w:p w14:paraId="68941D85" w14:textId="77777777" w:rsidR="004E0386" w:rsidRDefault="004E0386" w:rsidP="004E0386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F3EC79"/>
        </w:rPr>
        <w:t>p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run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E6E6FA"/>
        </w:rPr>
        <w:t>;</w:t>
      </w:r>
    </w:p>
    <w:p w14:paraId="153D6850" w14:textId="77777777" w:rsidR="004E0386" w:rsidRDefault="004E0386" w:rsidP="004E0386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6FD7753D" w14:textId="77777777" w:rsidR="004E0386" w:rsidRDefault="004E0386" w:rsidP="004E0386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</w:p>
    <w:p w14:paraId="37B99D7F" w14:textId="77777777" w:rsidR="004E0386" w:rsidRDefault="004E0386" w:rsidP="004E0386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</w:p>
    <w:p w14:paraId="66DBE02F" w14:textId="77777777" w:rsidR="004E0386" w:rsidRDefault="004E0386" w:rsidP="004E0386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</w:p>
    <w:p w14:paraId="1C345D1E" w14:textId="77777777" w:rsidR="004E0386" w:rsidRDefault="004E0386" w:rsidP="004E0386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  <w:r>
        <w:rPr>
          <w:rFonts w:ascii="Menlo" w:hAnsi="Menlo" w:cs="Menlo"/>
          <w:color w:val="F9FAF4"/>
        </w:rPr>
        <w:t>}</w:t>
      </w:r>
    </w:p>
    <w:p w14:paraId="1FE50CE9" w14:textId="77777777" w:rsidR="004E0386" w:rsidRDefault="004E0386" w:rsidP="004E0386">
      <w:pPr>
        <w:pStyle w:val="NormalWeb"/>
        <w:shd w:val="clear" w:color="auto" w:fill="2F2F2F"/>
        <w:spacing w:before="0" w:beforeAutospacing="0" w:after="0" w:afterAutospacing="0"/>
        <w:rPr>
          <w:rFonts w:ascii="Menlo" w:hAnsi="Menlo" w:cs="Menlo"/>
          <w:color w:val="AAAAAA"/>
        </w:rPr>
      </w:pPr>
    </w:p>
    <w:p w14:paraId="10CD24A5" w14:textId="77777777" w:rsidR="00C67CD1" w:rsidRDefault="00C67CD1" w:rsidP="007D42C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73AC9AE4" w14:textId="77777777" w:rsidR="004E0386" w:rsidRDefault="004E0386" w:rsidP="007D42C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26B42211" w14:textId="2A7C28BB" w:rsidR="007002DE" w:rsidRPr="00253096" w:rsidRDefault="004E0386" w:rsidP="007D42C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Screenshots</w:t>
      </w:r>
    </w:p>
    <w:p w14:paraId="10B28EBC" w14:textId="77777777" w:rsidR="00AC0084" w:rsidRDefault="00AC0084">
      <w:pPr>
        <w:rPr>
          <w:rFonts w:ascii="Times New Roman" w:hAnsi="Times New Roman" w:cs="Times New Roman"/>
          <w:sz w:val="24"/>
          <w:szCs w:val="24"/>
        </w:rPr>
      </w:pPr>
    </w:p>
    <w:p w14:paraId="45E93450" w14:textId="77777777" w:rsidR="00AC0084" w:rsidRDefault="00AC00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7D7E22" wp14:editId="6D4716D2">
            <wp:extent cx="5943600" cy="5344795"/>
            <wp:effectExtent l="0" t="0" r="0" b="1905"/>
            <wp:docPr id="1095335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35459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3B95" w14:textId="77777777" w:rsidR="00AC0084" w:rsidRDefault="00AC0084">
      <w:pPr>
        <w:rPr>
          <w:rFonts w:ascii="Times New Roman" w:hAnsi="Times New Roman" w:cs="Times New Roman"/>
          <w:sz w:val="24"/>
          <w:szCs w:val="24"/>
        </w:rPr>
      </w:pPr>
    </w:p>
    <w:p w14:paraId="0A57615C" w14:textId="77777777" w:rsidR="00AC0084" w:rsidRDefault="00AC0084">
      <w:pPr>
        <w:rPr>
          <w:rFonts w:ascii="Times New Roman" w:hAnsi="Times New Roman" w:cs="Times New Roman"/>
          <w:sz w:val="24"/>
          <w:szCs w:val="24"/>
        </w:rPr>
      </w:pPr>
    </w:p>
    <w:p w14:paraId="1ED0D0DE" w14:textId="3C0DF106" w:rsidR="007D42C9" w:rsidRDefault="007D42C9">
      <w:pPr>
        <w:rPr>
          <w:rFonts w:ascii="Times New Roman" w:hAnsi="Times New Roman" w:cs="Times New Roman"/>
          <w:sz w:val="24"/>
          <w:szCs w:val="24"/>
        </w:rPr>
      </w:pPr>
      <w:r w:rsidRPr="00253096">
        <w:rPr>
          <w:rFonts w:ascii="Times New Roman" w:hAnsi="Times New Roman" w:cs="Times New Roman"/>
          <w:sz w:val="24"/>
          <w:szCs w:val="24"/>
        </w:rPr>
        <w:br w:type="page"/>
      </w:r>
      <w:r w:rsidR="000E623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E438B6" wp14:editId="47D69FAC">
            <wp:extent cx="5943600" cy="5256530"/>
            <wp:effectExtent l="0" t="0" r="0" b="1270"/>
            <wp:docPr id="162754469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44690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0BD3" w14:textId="77777777" w:rsidR="000E6232" w:rsidRDefault="000E6232">
      <w:pPr>
        <w:rPr>
          <w:rFonts w:ascii="Times New Roman" w:hAnsi="Times New Roman" w:cs="Times New Roman"/>
          <w:sz w:val="24"/>
          <w:szCs w:val="24"/>
        </w:rPr>
      </w:pPr>
    </w:p>
    <w:p w14:paraId="11B16599" w14:textId="77777777" w:rsidR="000E6232" w:rsidRDefault="000E6232">
      <w:pPr>
        <w:rPr>
          <w:rFonts w:ascii="Times New Roman" w:hAnsi="Times New Roman" w:cs="Times New Roman"/>
          <w:sz w:val="24"/>
          <w:szCs w:val="24"/>
        </w:rPr>
      </w:pPr>
    </w:p>
    <w:p w14:paraId="30F50B3F" w14:textId="069D5467" w:rsidR="000E6232" w:rsidRDefault="000E62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BBB7E7" wp14:editId="7D6CAB7D">
            <wp:extent cx="5943600" cy="5280660"/>
            <wp:effectExtent l="0" t="0" r="0" b="2540"/>
            <wp:docPr id="198344584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45848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1181" w14:textId="77777777" w:rsidR="000E6232" w:rsidRDefault="000E6232">
      <w:pPr>
        <w:rPr>
          <w:rFonts w:ascii="Times New Roman" w:hAnsi="Times New Roman" w:cs="Times New Roman"/>
          <w:sz w:val="24"/>
          <w:szCs w:val="24"/>
        </w:rPr>
      </w:pPr>
    </w:p>
    <w:p w14:paraId="68104829" w14:textId="23032E61" w:rsidR="000E6232" w:rsidRDefault="000E62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1715C8" wp14:editId="7321CFCA">
            <wp:extent cx="5943600" cy="5266690"/>
            <wp:effectExtent l="0" t="0" r="0" b="3810"/>
            <wp:docPr id="69489214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92146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E983" w14:textId="77777777" w:rsidR="000E6232" w:rsidRDefault="000E6232">
      <w:pPr>
        <w:rPr>
          <w:rFonts w:ascii="Times New Roman" w:hAnsi="Times New Roman" w:cs="Times New Roman"/>
          <w:sz w:val="24"/>
          <w:szCs w:val="24"/>
        </w:rPr>
      </w:pPr>
    </w:p>
    <w:p w14:paraId="1B5C4E06" w14:textId="77777777" w:rsidR="000E6232" w:rsidRDefault="000E6232">
      <w:pPr>
        <w:rPr>
          <w:rFonts w:ascii="Times New Roman" w:hAnsi="Times New Roman" w:cs="Times New Roman"/>
          <w:sz w:val="24"/>
          <w:szCs w:val="24"/>
        </w:rPr>
      </w:pPr>
    </w:p>
    <w:p w14:paraId="2E47B48E" w14:textId="028542B7" w:rsidR="000E6232" w:rsidRDefault="000E6232">
      <w:pPr>
        <w:rPr>
          <w:rFonts w:ascii="Times New Roman" w:hAnsi="Times New Roman" w:cs="Times New Roman"/>
          <w:sz w:val="24"/>
          <w:szCs w:val="24"/>
        </w:rPr>
      </w:pPr>
    </w:p>
    <w:p w14:paraId="069A2A9D" w14:textId="77777777" w:rsidR="000E6232" w:rsidRDefault="000E6232">
      <w:pPr>
        <w:rPr>
          <w:rFonts w:ascii="Times New Roman" w:hAnsi="Times New Roman" w:cs="Times New Roman"/>
          <w:sz w:val="24"/>
          <w:szCs w:val="24"/>
        </w:rPr>
      </w:pPr>
    </w:p>
    <w:p w14:paraId="2FD84968" w14:textId="2CED3530" w:rsidR="000E6232" w:rsidRDefault="000E62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1E4EFA" wp14:editId="5A9C7849">
            <wp:extent cx="5943600" cy="5146675"/>
            <wp:effectExtent l="0" t="0" r="0" b="0"/>
            <wp:docPr id="207013967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139677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F46D" w14:textId="77777777" w:rsidR="000E6232" w:rsidRDefault="000E6232">
      <w:pPr>
        <w:rPr>
          <w:rFonts w:ascii="Times New Roman" w:hAnsi="Times New Roman" w:cs="Times New Roman"/>
          <w:sz w:val="24"/>
          <w:szCs w:val="24"/>
        </w:rPr>
      </w:pPr>
    </w:p>
    <w:p w14:paraId="25989979" w14:textId="77777777" w:rsidR="000E6232" w:rsidRDefault="000E6232">
      <w:pPr>
        <w:rPr>
          <w:rFonts w:ascii="Times New Roman" w:hAnsi="Times New Roman" w:cs="Times New Roman"/>
          <w:sz w:val="24"/>
          <w:szCs w:val="24"/>
        </w:rPr>
      </w:pPr>
    </w:p>
    <w:p w14:paraId="575E652A" w14:textId="6F8B13E7" w:rsidR="000E6232" w:rsidRDefault="00344D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877DA1" wp14:editId="7265650C">
            <wp:extent cx="5943600" cy="3453765"/>
            <wp:effectExtent l="0" t="0" r="0" b="635"/>
            <wp:docPr id="2079745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45018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0C37" w14:textId="77777777" w:rsidR="00344D1B" w:rsidRDefault="00344D1B">
      <w:pPr>
        <w:rPr>
          <w:rFonts w:ascii="Times New Roman" w:hAnsi="Times New Roman" w:cs="Times New Roman"/>
          <w:sz w:val="24"/>
          <w:szCs w:val="24"/>
        </w:rPr>
      </w:pPr>
    </w:p>
    <w:p w14:paraId="4F377DC3" w14:textId="77777777" w:rsidR="00344D1B" w:rsidRDefault="00344D1B">
      <w:pPr>
        <w:rPr>
          <w:rFonts w:ascii="Times New Roman" w:hAnsi="Times New Roman" w:cs="Times New Roman"/>
          <w:sz w:val="24"/>
          <w:szCs w:val="24"/>
        </w:rPr>
      </w:pPr>
    </w:p>
    <w:p w14:paraId="6C065C34" w14:textId="05B186AF" w:rsidR="000E6232" w:rsidRDefault="00344D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88A877" wp14:editId="660D7F26">
            <wp:extent cx="5943600" cy="3458210"/>
            <wp:effectExtent l="0" t="0" r="0" b="0"/>
            <wp:docPr id="191967614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76149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D44C" w14:textId="77777777" w:rsidR="00344D1B" w:rsidRDefault="00344D1B">
      <w:pPr>
        <w:rPr>
          <w:rFonts w:ascii="Times New Roman" w:hAnsi="Times New Roman" w:cs="Times New Roman"/>
          <w:sz w:val="24"/>
          <w:szCs w:val="24"/>
        </w:rPr>
      </w:pPr>
    </w:p>
    <w:p w14:paraId="2273D1B6" w14:textId="77777777" w:rsidR="00344D1B" w:rsidRDefault="00344D1B">
      <w:pPr>
        <w:rPr>
          <w:rFonts w:ascii="Times New Roman" w:hAnsi="Times New Roman" w:cs="Times New Roman"/>
          <w:sz w:val="24"/>
          <w:szCs w:val="24"/>
        </w:rPr>
      </w:pPr>
    </w:p>
    <w:p w14:paraId="65E0BB1F" w14:textId="77777777" w:rsidR="00344D1B" w:rsidRDefault="00344D1B">
      <w:pPr>
        <w:rPr>
          <w:rFonts w:ascii="Times New Roman" w:hAnsi="Times New Roman" w:cs="Times New Roman"/>
          <w:sz w:val="24"/>
          <w:szCs w:val="24"/>
        </w:rPr>
      </w:pPr>
    </w:p>
    <w:p w14:paraId="29D65D14" w14:textId="77777777" w:rsidR="000E6232" w:rsidRDefault="000E6232">
      <w:pPr>
        <w:rPr>
          <w:rFonts w:ascii="Times New Roman" w:hAnsi="Times New Roman" w:cs="Times New Roman"/>
          <w:sz w:val="24"/>
          <w:szCs w:val="24"/>
        </w:rPr>
      </w:pPr>
    </w:p>
    <w:p w14:paraId="4554C1C5" w14:textId="77777777" w:rsidR="000E6232" w:rsidRPr="00253096" w:rsidRDefault="000E6232">
      <w:pPr>
        <w:rPr>
          <w:rFonts w:ascii="Times New Roman" w:hAnsi="Times New Roman" w:cs="Times New Roman"/>
          <w:sz w:val="24"/>
          <w:szCs w:val="24"/>
        </w:rPr>
      </w:pPr>
    </w:p>
    <w:p w14:paraId="45FB0943" w14:textId="6275B827" w:rsidR="00331013" w:rsidRPr="00253096" w:rsidRDefault="00344D1B" w:rsidP="00331013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26A4FB" wp14:editId="2AB646A3">
            <wp:extent cx="5943600" cy="3611880"/>
            <wp:effectExtent l="0" t="0" r="0" b="0"/>
            <wp:docPr id="18278128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1289" name="Picture 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1013" w:rsidRPr="00253096" w:rsidSect="007D42C9">
      <w:headerReference w:type="default" r:id="rId15"/>
      <w:headerReference w:type="first" r:id="rId1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CDB4D9" w14:textId="77777777" w:rsidR="000D668D" w:rsidRDefault="000D668D" w:rsidP="007D42C9">
      <w:pPr>
        <w:spacing w:after="0" w:line="240" w:lineRule="auto"/>
      </w:pPr>
      <w:r>
        <w:separator/>
      </w:r>
    </w:p>
  </w:endnote>
  <w:endnote w:type="continuationSeparator" w:id="0">
    <w:p w14:paraId="3E1879EB" w14:textId="77777777" w:rsidR="000D668D" w:rsidRDefault="000D668D" w:rsidP="007D42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D9D5D1" w14:textId="77777777" w:rsidR="000D668D" w:rsidRDefault="000D668D" w:rsidP="007D42C9">
      <w:pPr>
        <w:spacing w:after="0" w:line="240" w:lineRule="auto"/>
      </w:pPr>
      <w:r>
        <w:separator/>
      </w:r>
    </w:p>
  </w:footnote>
  <w:footnote w:type="continuationSeparator" w:id="0">
    <w:p w14:paraId="3582DF30" w14:textId="77777777" w:rsidR="000D668D" w:rsidRDefault="000D668D" w:rsidP="007D42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8475303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DE29A93" w14:textId="77777777" w:rsidR="007665B6" w:rsidRDefault="007665B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50F6E7" w14:textId="77777777" w:rsidR="007D42C9" w:rsidRDefault="007D42C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5964271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E70F275" w14:textId="77777777" w:rsidR="007665B6" w:rsidRDefault="007665B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123616" w14:textId="77777777" w:rsidR="007D42C9" w:rsidRDefault="007D42C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3096"/>
    <w:rsid w:val="00017924"/>
    <w:rsid w:val="000214A6"/>
    <w:rsid w:val="00050D7D"/>
    <w:rsid w:val="000873CD"/>
    <w:rsid w:val="00094709"/>
    <w:rsid w:val="00095942"/>
    <w:rsid w:val="000D668D"/>
    <w:rsid w:val="000E29AC"/>
    <w:rsid w:val="000E41EF"/>
    <w:rsid w:val="000E6232"/>
    <w:rsid w:val="001136C6"/>
    <w:rsid w:val="00171234"/>
    <w:rsid w:val="00194189"/>
    <w:rsid w:val="001D01C5"/>
    <w:rsid w:val="001E2439"/>
    <w:rsid w:val="00253096"/>
    <w:rsid w:val="002C0790"/>
    <w:rsid w:val="002C1B1A"/>
    <w:rsid w:val="002E7B31"/>
    <w:rsid w:val="00331013"/>
    <w:rsid w:val="0033710B"/>
    <w:rsid w:val="00344D1B"/>
    <w:rsid w:val="00352106"/>
    <w:rsid w:val="003E3DD1"/>
    <w:rsid w:val="004552EC"/>
    <w:rsid w:val="004E0386"/>
    <w:rsid w:val="00577429"/>
    <w:rsid w:val="00590A7A"/>
    <w:rsid w:val="00595BD0"/>
    <w:rsid w:val="005B6E93"/>
    <w:rsid w:val="005F2894"/>
    <w:rsid w:val="00617F32"/>
    <w:rsid w:val="006879B2"/>
    <w:rsid w:val="006A1368"/>
    <w:rsid w:val="007002DE"/>
    <w:rsid w:val="007665B6"/>
    <w:rsid w:val="007A4CAB"/>
    <w:rsid w:val="007D42C9"/>
    <w:rsid w:val="007E221A"/>
    <w:rsid w:val="00814B51"/>
    <w:rsid w:val="008200F6"/>
    <w:rsid w:val="00837C02"/>
    <w:rsid w:val="00866888"/>
    <w:rsid w:val="008B5056"/>
    <w:rsid w:val="008B7606"/>
    <w:rsid w:val="008F3D1D"/>
    <w:rsid w:val="009C63AB"/>
    <w:rsid w:val="00A253E9"/>
    <w:rsid w:val="00A51E74"/>
    <w:rsid w:val="00A60E38"/>
    <w:rsid w:val="00A71945"/>
    <w:rsid w:val="00A772FF"/>
    <w:rsid w:val="00AC0084"/>
    <w:rsid w:val="00AC3D7A"/>
    <w:rsid w:val="00B17D54"/>
    <w:rsid w:val="00B53BE3"/>
    <w:rsid w:val="00B873D9"/>
    <w:rsid w:val="00C41DFC"/>
    <w:rsid w:val="00C67CD1"/>
    <w:rsid w:val="00CD0C6F"/>
    <w:rsid w:val="00E30685"/>
    <w:rsid w:val="00EC632E"/>
    <w:rsid w:val="00F3416F"/>
    <w:rsid w:val="00F86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897D9"/>
  <w15:chartTrackingRefBased/>
  <w15:docId w15:val="{B3646D3F-F1E7-6E4C-A528-81E086B30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42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42C9"/>
  </w:style>
  <w:style w:type="paragraph" w:styleId="Footer">
    <w:name w:val="footer"/>
    <w:basedOn w:val="Normal"/>
    <w:link w:val="FooterChar"/>
    <w:uiPriority w:val="99"/>
    <w:unhideWhenUsed/>
    <w:rsid w:val="007D42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42C9"/>
  </w:style>
  <w:style w:type="character" w:styleId="Hyperlink">
    <w:name w:val="Hyperlink"/>
    <w:basedOn w:val="DefaultParagraphFont"/>
    <w:uiPriority w:val="99"/>
    <w:unhideWhenUsed/>
    <w:rsid w:val="003310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101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E03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01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7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79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4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1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5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36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2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90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3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7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7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62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41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73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3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9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86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8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1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24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2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9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eshawnwilliams/Library/Group%20Containers/UBF8T346G9.Office/User%20Content.localized/Templates.localized/APA_Paper_Template_05212021%20(1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98A95D-5C0F-4885-AF45-8EDC6928E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APA_Paper_Template_05212021 (1).dotx</Template>
  <TotalTime>12</TotalTime>
  <Pages>18</Pages>
  <Words>925</Words>
  <Characters>5278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Collegis Education</Company>
  <LinksUpToDate>false</LinksUpToDate>
  <CharactersWithSpaces>6191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Deshawn Williams</cp:lastModifiedBy>
  <cp:revision>5</cp:revision>
  <dcterms:created xsi:type="dcterms:W3CDTF">2023-06-02T02:32:00Z</dcterms:created>
  <dcterms:modified xsi:type="dcterms:W3CDTF">2023-06-03T18:13:00Z</dcterms:modified>
</cp:coreProperties>
</file>